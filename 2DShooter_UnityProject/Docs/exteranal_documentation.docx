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817" w:rsidRDefault="00D52817">
      <w:pPr>
        <w:pStyle w:val="Title"/>
      </w:pPr>
      <w:r>
        <w:t>2d Shooter</w:t>
      </w:r>
    </w:p>
    <w:p w:rsidR="00D52817" w:rsidRDefault="00D52817" w:rsidP="00D52817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</w:rPr>
      </w:pPr>
      <w:r>
        <w:br w:type="page"/>
      </w:r>
    </w:p>
    <w:p w:rsidR="00D52817" w:rsidRDefault="00D52817">
      <w:pPr>
        <w:pStyle w:val="Title"/>
      </w:pPr>
    </w:p>
    <w:p w:rsidR="00D52817" w:rsidRDefault="00D52817" w:rsidP="00D52817">
      <w:pPr>
        <w:pStyle w:val="Heading1"/>
      </w:pPr>
      <w:r>
        <w:tab/>
      </w:r>
      <w:r>
        <w:t>Table of contents</w:t>
      </w:r>
    </w:p>
    <w:p w:rsidR="00D52817" w:rsidRDefault="00D52817" w:rsidP="00D52817">
      <w:pPr>
        <w:pStyle w:val="ListParagraph"/>
        <w:numPr>
          <w:ilvl w:val="0"/>
          <w:numId w:val="27"/>
        </w:numPr>
      </w:pPr>
      <w:r>
        <w:t>Game Description</w:t>
      </w:r>
    </w:p>
    <w:p w:rsidR="00D52817" w:rsidRDefault="00D52817" w:rsidP="00D52817">
      <w:pPr>
        <w:pStyle w:val="ListParagraph"/>
        <w:numPr>
          <w:ilvl w:val="0"/>
          <w:numId w:val="27"/>
        </w:numPr>
      </w:pPr>
      <w:r>
        <w:t>Controls description</w:t>
      </w:r>
    </w:p>
    <w:p w:rsidR="00D52817" w:rsidRDefault="00D52817" w:rsidP="00D52817">
      <w:pPr>
        <w:pStyle w:val="ListParagraph"/>
        <w:numPr>
          <w:ilvl w:val="0"/>
          <w:numId w:val="27"/>
        </w:numPr>
      </w:pPr>
      <w:r>
        <w:t>Interface sketch</w:t>
      </w:r>
    </w:p>
    <w:p w:rsidR="00D52817" w:rsidRDefault="00D52817" w:rsidP="00D52817">
      <w:pPr>
        <w:pStyle w:val="ListParagraph"/>
        <w:numPr>
          <w:ilvl w:val="0"/>
          <w:numId w:val="27"/>
        </w:numPr>
      </w:pPr>
      <w:r>
        <w:t>Screen Descriptions</w:t>
      </w:r>
    </w:p>
    <w:p w:rsidR="00D52817" w:rsidRDefault="00D52817" w:rsidP="00D52817">
      <w:pPr>
        <w:pStyle w:val="ListParagraph"/>
        <w:numPr>
          <w:ilvl w:val="0"/>
          <w:numId w:val="27"/>
        </w:numPr>
      </w:pPr>
      <w:r>
        <w:t>Enemies</w:t>
      </w:r>
    </w:p>
    <w:p w:rsidR="00D52817" w:rsidRDefault="00D52817" w:rsidP="00D52817">
      <w:pPr>
        <w:pStyle w:val="ListParagraph"/>
        <w:numPr>
          <w:ilvl w:val="0"/>
          <w:numId w:val="27"/>
        </w:numPr>
      </w:pPr>
      <w:r>
        <w:t>Scoring</w:t>
      </w:r>
    </w:p>
    <w:p w:rsidR="00D52817" w:rsidRDefault="00D52817" w:rsidP="00D52817">
      <w:pPr>
        <w:pStyle w:val="ListParagraph"/>
        <w:numPr>
          <w:ilvl w:val="0"/>
          <w:numId w:val="27"/>
        </w:numPr>
      </w:pPr>
      <w:r>
        <w:t>Sound Index</w:t>
      </w:r>
    </w:p>
    <w:p w:rsidR="00D52817" w:rsidRDefault="00D52817" w:rsidP="00D52817">
      <w:pPr>
        <w:tabs>
          <w:tab w:val="left" w:pos="3315"/>
        </w:tabs>
      </w:pPr>
    </w:p>
    <w:p w:rsidR="00D52817" w:rsidRDefault="00D52817" w:rsidP="00D52817">
      <w:r>
        <w:br w:type="page"/>
      </w:r>
    </w:p>
    <w:p w:rsidR="00771F16" w:rsidRDefault="00D52817" w:rsidP="00D52817">
      <w:pPr>
        <w:pStyle w:val="ListParagraph"/>
        <w:numPr>
          <w:ilvl w:val="0"/>
          <w:numId w:val="27"/>
        </w:numPr>
        <w:tabs>
          <w:tab w:val="left" w:pos="3315"/>
        </w:tabs>
      </w:pPr>
      <w:r>
        <w:lastRenderedPageBreak/>
        <w:t>Game Description</w:t>
      </w:r>
    </w:p>
    <w:p w:rsidR="00D52817" w:rsidRDefault="00D52817" w:rsidP="00D52817">
      <w:pPr>
        <w:pStyle w:val="ListParagraph"/>
        <w:numPr>
          <w:ilvl w:val="1"/>
          <w:numId w:val="27"/>
        </w:numPr>
        <w:tabs>
          <w:tab w:val="left" w:pos="3315"/>
        </w:tabs>
      </w:pPr>
      <w:r>
        <w:t>This is a 2d shoot’</w:t>
      </w:r>
      <w:r w:rsidR="003F234A">
        <w:t>E</w:t>
      </w:r>
      <w:r>
        <w:t xml:space="preserve">m </w:t>
      </w:r>
      <w:r w:rsidR="003F234A">
        <w:t>U</w:t>
      </w:r>
      <w:r>
        <w:t>p game, were the player destroys enemies, collect bonus and defeat a boss in order to gain more points</w:t>
      </w:r>
    </w:p>
    <w:p w:rsidR="00D52817" w:rsidRDefault="00D52817" w:rsidP="00D52817">
      <w:pPr>
        <w:pStyle w:val="ListParagraph"/>
        <w:numPr>
          <w:ilvl w:val="0"/>
          <w:numId w:val="27"/>
        </w:numPr>
        <w:tabs>
          <w:tab w:val="left" w:pos="3315"/>
        </w:tabs>
      </w:pPr>
      <w:r>
        <w:t>Controls description</w:t>
      </w:r>
    </w:p>
    <w:p w:rsidR="00D52817" w:rsidRDefault="00D52817" w:rsidP="00D52817">
      <w:pPr>
        <w:pStyle w:val="ListParagraph"/>
        <w:numPr>
          <w:ilvl w:val="1"/>
          <w:numId w:val="27"/>
        </w:numPr>
        <w:tabs>
          <w:tab w:val="left" w:pos="3315"/>
        </w:tabs>
      </w:pPr>
      <w:r>
        <w:t>The player moves the ship using standard “wasd” controls, and shoots laser beams using space</w:t>
      </w:r>
    </w:p>
    <w:p w:rsidR="00D52817" w:rsidRDefault="00D52817" w:rsidP="008F0AAD">
      <w:pPr>
        <w:pStyle w:val="ListParagraph"/>
        <w:numPr>
          <w:ilvl w:val="0"/>
          <w:numId w:val="27"/>
        </w:numPr>
        <w:tabs>
          <w:tab w:val="left" w:pos="3315"/>
        </w:tabs>
      </w:pPr>
      <w:r>
        <w:t>Interface Sketch</w:t>
      </w:r>
      <w:r w:rsidR="00697EB9">
        <w:t xml:space="preserve"> </w:t>
      </w:r>
      <w:r w:rsidR="00697EB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15pt;height:262.9pt">
            <v:imagedata r:id="rId7" o:title="sketch"/>
          </v:shape>
        </w:pict>
      </w:r>
    </w:p>
    <w:p w:rsidR="00697EB9" w:rsidRDefault="00697EB9" w:rsidP="00697EB9">
      <w:pPr>
        <w:pStyle w:val="ListParagraph"/>
        <w:numPr>
          <w:ilvl w:val="0"/>
          <w:numId w:val="27"/>
        </w:numPr>
        <w:tabs>
          <w:tab w:val="left" w:pos="3315"/>
        </w:tabs>
      </w:pPr>
      <w:r>
        <w:t>Screen Descriptions</w:t>
      </w:r>
      <w:r>
        <w:pict>
          <v:shape id="_x0000_i1041" type="#_x0000_t75" style="width:422.8pt;height:238.6pt">
            <v:imagedata r:id="rId8" o:title="Screen1"/>
          </v:shape>
        </w:pict>
      </w:r>
    </w:p>
    <w:p w:rsidR="00697EB9" w:rsidRDefault="00697EB9" w:rsidP="00697EB9">
      <w:pPr>
        <w:pStyle w:val="ListParagraph"/>
        <w:numPr>
          <w:ilvl w:val="0"/>
          <w:numId w:val="27"/>
        </w:numPr>
        <w:tabs>
          <w:tab w:val="left" w:pos="3315"/>
        </w:tabs>
      </w:pPr>
      <w:r>
        <w:lastRenderedPageBreak/>
        <w:pict>
          <v:shape id="_x0000_i1045" type="#_x0000_t75" style="width:467.15pt;height:266.25pt">
            <v:imagedata r:id="rId9" o:title="Screen4"/>
          </v:shape>
        </w:pict>
      </w:r>
      <w:r>
        <w:pict>
          <v:shape id="_x0000_i1043" type="#_x0000_t75" style="width:467.15pt;height:268.75pt">
            <v:imagedata r:id="rId10" o:title="Screen3"/>
          </v:shape>
        </w:pict>
      </w:r>
      <w:r>
        <w:lastRenderedPageBreak/>
        <w:pict>
          <v:shape id="_x0000_i1042" type="#_x0000_t75" style="width:467.15pt;height:261.2pt">
            <v:imagedata r:id="rId11" o:title="Screen2"/>
          </v:shape>
        </w:pict>
      </w:r>
    </w:p>
    <w:p w:rsidR="00697EB9" w:rsidRDefault="00896709" w:rsidP="00697EB9">
      <w:pPr>
        <w:pStyle w:val="ListParagraph"/>
        <w:numPr>
          <w:ilvl w:val="0"/>
          <w:numId w:val="27"/>
        </w:numPr>
        <w:tabs>
          <w:tab w:val="left" w:pos="3315"/>
        </w:tabs>
      </w:pPr>
      <w:r>
        <w:t>Enemies</w:t>
      </w:r>
    </w:p>
    <w:p w:rsidR="00896709" w:rsidRDefault="00896709" w:rsidP="00896709">
      <w:pPr>
        <w:pStyle w:val="ListParagraph"/>
        <w:numPr>
          <w:ilvl w:val="1"/>
          <w:numId w:val="27"/>
        </w:numPr>
        <w:tabs>
          <w:tab w:val="left" w:pos="3315"/>
        </w:tabs>
      </w:pPr>
      <w:r>
        <w:t>Asteroid: just goes in a straight line</w:t>
      </w:r>
    </w:p>
    <w:p w:rsidR="00896709" w:rsidRDefault="00896709" w:rsidP="00896709">
      <w:pPr>
        <w:pStyle w:val="ListParagraph"/>
        <w:numPr>
          <w:ilvl w:val="1"/>
          <w:numId w:val="27"/>
        </w:numPr>
        <w:tabs>
          <w:tab w:val="left" w:pos="3315"/>
        </w:tabs>
      </w:pPr>
      <w:r>
        <w:t>Spaceship: moves in a wave way</w:t>
      </w:r>
    </w:p>
    <w:p w:rsidR="00896709" w:rsidRDefault="00896709" w:rsidP="00896709">
      <w:pPr>
        <w:pStyle w:val="ListParagraph"/>
        <w:numPr>
          <w:ilvl w:val="1"/>
          <w:numId w:val="27"/>
        </w:numPr>
        <w:tabs>
          <w:tab w:val="left" w:pos="3315"/>
        </w:tabs>
      </w:pPr>
      <w:r>
        <w:t>Spaceship shooter: moves in a wave way and can shoot laser beams</w:t>
      </w:r>
    </w:p>
    <w:p w:rsidR="00896709" w:rsidRDefault="00896709" w:rsidP="00896709">
      <w:pPr>
        <w:pStyle w:val="ListParagraph"/>
        <w:numPr>
          <w:ilvl w:val="1"/>
          <w:numId w:val="27"/>
        </w:numPr>
        <w:tabs>
          <w:tab w:val="left" w:pos="3315"/>
        </w:tabs>
      </w:pPr>
      <w:r>
        <w:t>Boss: it’s huge, moves in a wave way, shoots 3 laser beans, destroys the player in touch, and have a huge amount of life</w:t>
      </w:r>
    </w:p>
    <w:p w:rsidR="003F234A" w:rsidRDefault="003F234A" w:rsidP="003F234A">
      <w:pPr>
        <w:pStyle w:val="ListParagraph"/>
        <w:numPr>
          <w:ilvl w:val="0"/>
          <w:numId w:val="27"/>
        </w:numPr>
        <w:tabs>
          <w:tab w:val="left" w:pos="3315"/>
        </w:tabs>
      </w:pPr>
      <w:r>
        <w:t>Scoring</w:t>
      </w:r>
    </w:p>
    <w:p w:rsidR="003F234A" w:rsidRDefault="003F234A" w:rsidP="00A5211B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Each enemy the player destroys give him a certain amount of points. Also, stars gives the player points.</w:t>
      </w:r>
    </w:p>
    <w:p w:rsidR="003F234A" w:rsidRDefault="003F234A" w:rsidP="003F234A">
      <w:pPr>
        <w:pStyle w:val="ListParagraph"/>
        <w:keepNext/>
        <w:keepLines/>
        <w:numPr>
          <w:ilvl w:val="0"/>
          <w:numId w:val="27"/>
        </w:numPr>
        <w:tabs>
          <w:tab w:val="left" w:pos="3315"/>
        </w:tabs>
        <w:spacing w:before="240" w:after="0"/>
        <w:outlineLvl w:val="0"/>
      </w:pPr>
      <w:r>
        <w:t>Sound index</w:t>
      </w:r>
    </w:p>
    <w:p w:rsidR="003F234A" w:rsidRDefault="003F234A" w:rsidP="003F234A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boss_shot</w:t>
      </w:r>
    </w:p>
    <w:p w:rsidR="003F234A" w:rsidRDefault="003F234A" w:rsidP="003F234A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boss_theme</w:t>
      </w:r>
    </w:p>
    <w:p w:rsidR="003F234A" w:rsidRDefault="003F234A" w:rsidP="003F234A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collect</w:t>
      </w:r>
    </w:p>
    <w:p w:rsidR="003F234A" w:rsidRDefault="003F234A" w:rsidP="003F234A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collect2</w:t>
      </w:r>
    </w:p>
    <w:p w:rsidR="003F234A" w:rsidRDefault="003F234A" w:rsidP="003F234A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explosion</w:t>
      </w:r>
    </w:p>
    <w:p w:rsidR="003F234A" w:rsidRDefault="003F234A" w:rsidP="003F234A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main_theme</w:t>
      </w:r>
    </w:p>
    <w:p w:rsidR="003F234A" w:rsidRDefault="003F234A" w:rsidP="003F234A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r>
        <w:t>shoot</w:t>
      </w:r>
    </w:p>
    <w:p w:rsidR="00A13907" w:rsidRDefault="00A13907" w:rsidP="00A13907">
      <w:pPr>
        <w:pStyle w:val="ListParagraph"/>
        <w:keepNext/>
        <w:keepLines/>
        <w:numPr>
          <w:ilvl w:val="0"/>
          <w:numId w:val="27"/>
        </w:numPr>
        <w:tabs>
          <w:tab w:val="left" w:pos="3315"/>
        </w:tabs>
        <w:spacing w:before="240" w:after="0"/>
        <w:outlineLvl w:val="0"/>
      </w:pPr>
      <w:r>
        <w:t>Art / Media index:</w:t>
      </w:r>
    </w:p>
    <w:p w:rsidR="00A13907" w:rsidRPr="00697EB9" w:rsidRDefault="00A13907" w:rsidP="00A13907">
      <w:pPr>
        <w:pStyle w:val="ListParagraph"/>
        <w:keepNext/>
        <w:keepLines/>
        <w:numPr>
          <w:ilvl w:val="1"/>
          <w:numId w:val="27"/>
        </w:numPr>
        <w:tabs>
          <w:tab w:val="left" w:pos="3315"/>
        </w:tabs>
        <w:spacing w:before="240" w:after="0"/>
        <w:outlineLvl w:val="0"/>
      </w:pPr>
      <w:bookmarkStart w:id="0" w:name="_GoBack"/>
      <w:bookmarkEnd w:id="0"/>
    </w:p>
    <w:sectPr w:rsidR="00A13907" w:rsidRPr="00697EB9" w:rsidSect="000A0F9B"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2BF2" w:rsidRDefault="00BE2BF2">
      <w:pPr>
        <w:spacing w:after="0" w:line="240" w:lineRule="auto"/>
      </w:pPr>
      <w:r>
        <w:separator/>
      </w:r>
    </w:p>
  </w:endnote>
  <w:endnote w:type="continuationSeparator" w:id="0">
    <w:p w:rsidR="00BE2BF2" w:rsidRDefault="00BE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591F" w:rsidRDefault="000A0F9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390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2BF2" w:rsidRDefault="00BE2BF2">
      <w:pPr>
        <w:spacing w:after="0" w:line="240" w:lineRule="auto"/>
      </w:pPr>
      <w:r>
        <w:separator/>
      </w:r>
    </w:p>
  </w:footnote>
  <w:footnote w:type="continuationSeparator" w:id="0">
    <w:p w:rsidR="00BE2BF2" w:rsidRDefault="00BE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1" w15:restartNumberingAfterBreak="0">
    <w:nsid w:val="4A4922DD"/>
    <w:multiLevelType w:val="hybridMultilevel"/>
    <w:tmpl w:val="2E9808E0"/>
    <w:lvl w:ilvl="0" w:tplc="D7D6C7E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5"/>
  </w:num>
  <w:num w:numId="14">
    <w:abstractNumId w:val="14"/>
  </w:num>
  <w:num w:numId="15">
    <w:abstractNumId w:val="16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817"/>
    <w:rsid w:val="000A0F9B"/>
    <w:rsid w:val="00123E1E"/>
    <w:rsid w:val="0013591F"/>
    <w:rsid w:val="00216BF8"/>
    <w:rsid w:val="0024640E"/>
    <w:rsid w:val="002C1B16"/>
    <w:rsid w:val="003F234A"/>
    <w:rsid w:val="00697EB9"/>
    <w:rsid w:val="00771F16"/>
    <w:rsid w:val="0078294C"/>
    <w:rsid w:val="00896709"/>
    <w:rsid w:val="008B6008"/>
    <w:rsid w:val="00971DEC"/>
    <w:rsid w:val="00A13907"/>
    <w:rsid w:val="00B64B70"/>
    <w:rsid w:val="00B66857"/>
    <w:rsid w:val="00BA3B94"/>
    <w:rsid w:val="00BE2BF2"/>
    <w:rsid w:val="00C07BE9"/>
    <w:rsid w:val="00D52817"/>
    <w:rsid w:val="00F9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4D05B"/>
  <w15:chartTrackingRefBased/>
  <w15:docId w15:val="{EBE864ED-0518-4CA7-A26C-C9B33453A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ListParagraph">
    <w:name w:val="List Paragraph"/>
    <w:basedOn w:val="Normal"/>
    <w:uiPriority w:val="34"/>
    <w:unhideWhenUsed/>
    <w:qFormat/>
    <w:rsid w:val="00D52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gner\AppData\Roaming\Microsoft\&#1064;&#1072;&#1073;&#1083;&#1086;&#1085;&#1099;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C9D"/>
    <w:rsid w:val="0082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E50700C29344F390E61561CC856519">
    <w:name w:val="FBE50700C29344F390E61561CC856519"/>
  </w:style>
  <w:style w:type="paragraph" w:customStyle="1" w:styleId="44A4592A32E946F4A25E147609A4742E">
    <w:name w:val="44A4592A32E946F4A25E147609A4742E"/>
  </w:style>
  <w:style w:type="paragraph" w:customStyle="1" w:styleId="DB02A4D651BA4AEF8864D6AEBC362D9E">
    <w:name w:val="DB02A4D651BA4AEF8864D6AEBC362D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49</TotalTime>
  <Pages>5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Vagner Seibert</dc:creator>
  <cp:keywords/>
  <dc:description/>
  <cp:lastModifiedBy>Vagner Seibert</cp:lastModifiedBy>
  <cp:revision>1</cp:revision>
  <dcterms:created xsi:type="dcterms:W3CDTF">2016-10-03T00:55:00Z</dcterms:created>
  <dcterms:modified xsi:type="dcterms:W3CDTF">2016-10-03T02:01:00Z</dcterms:modified>
</cp:coreProperties>
</file>